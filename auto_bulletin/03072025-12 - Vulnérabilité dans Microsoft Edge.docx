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36" w:lineRule="auto" w:before="8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8"/>
              </w:rPr>
              <w:t>C</w:t>
            </w:r>
            <w:r>
              <w:br/>
            </w:r>
            <w:r>
              <w:rPr>
                <w:b/>
                <w:color w:val="FFFFFF"/>
                <w:sz w:val="28"/>
              </w:rPr>
              <w:t>V</w:t>
            </w:r>
            <w:r>
              <w:br/>
            </w:r>
            <w:r>
              <w:rPr>
                <w:b/>
                <w:color w:val="FFFFFF"/>
                <w:sz w:val="28"/>
              </w:rPr>
              <w:t>E</w:t>
            </w:r>
            <w:r>
              <w:br/>
            </w:r>
            <w:r>
              <w:rPr>
                <w:b/>
                <w:color w:val="FFFFFF"/>
                <w:sz w:val="28"/>
              </w:rPr>
              <w:t>-</w:t>
            </w:r>
            <w:r>
              <w:br/>
            </w:r>
            <w:r>
              <w:rPr>
                <w:b/>
                <w:color w:val="FFFFFF"/>
                <w:sz w:val="28"/>
              </w:rPr>
              <w:t>2</w:t>
            </w:r>
            <w:r>
              <w:br/>
            </w:r>
            <w:r>
              <w:rPr>
                <w:b/>
                <w:color w:val="FFFFFF"/>
                <w:sz w:val="28"/>
              </w:rPr>
              <w:t>0</w:t>
            </w:r>
            <w:r>
              <w:br/>
            </w:r>
            <w:r>
              <w:rPr>
                <w:b/>
                <w:color w:val="FFFFFF"/>
                <w:sz w:val="28"/>
              </w:rPr>
              <w:t>2</w:t>
            </w:r>
            <w:r>
              <w:br/>
            </w:r>
            <w:r>
              <w:rPr>
                <w:b/>
                <w:color w:val="FFFFFF"/>
                <w:sz w:val="28"/>
              </w:rPr>
              <w:t>5</w:t>
            </w:r>
            <w:r>
              <w:br/>
            </w:r>
            <w:r>
              <w:rPr>
                <w:b/>
                <w:color w:val="FFFFFF"/>
                <w:sz w:val="28"/>
              </w:rPr>
              <w:t>-</w:t>
            </w:r>
            <w:r>
              <w:br/>
            </w:r>
            <w:r>
              <w:rPr>
                <w:b/>
                <w:color w:val="FFFFFF"/>
                <w:sz w:val="28"/>
              </w:rPr>
              <w:t>4</w:t>
            </w:r>
            <w:r>
              <w:br/>
            </w:r>
            <w:r>
              <w:rPr>
                <w:b/>
                <w:color w:val="FFFFFF"/>
                <w:sz w:val="28"/>
              </w:rPr>
              <w:t>9</w:t>
            </w:r>
            <w:r>
              <w:br/>
            </w:r>
            <w:r>
              <w:rPr>
                <w:b/>
                <w:color w:val="FFFFFF"/>
                <w:sz w:val="28"/>
              </w:rPr>
              <w:t>7</w:t>
            </w:r>
            <w:r>
              <w:br/>
            </w:r>
            <w:r>
              <w:rPr>
                <w:b/>
                <w:color w:val="FFFFFF"/>
                <w:sz w:val="28"/>
              </w:rPr>
              <w:t>1</w:t>
            </w:r>
            <w:r>
              <w:br/>
            </w:r>
            <w:r>
              <w:rPr>
                <w:b/>
                <w:color w:val="FFFFFF"/>
                <w:sz w:val="28"/>
              </w:rPr>
              <w:t>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03/07/2025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  <w:proofErr w:type="spellEnd"/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</w:t>
              <w:br/>
              <w:t>V</w:t>
              <w:br/>
              <w:t>E</w:t>
              <w:br/>
              <w:t>-</w:t>
              <w:br/>
              <w:t>2</w:t>
              <w:br/>
              <w:t>0</w:t>
              <w:br/>
              <w:t>2</w:t>
              <w:br/>
              <w:t>5</w:t>
              <w:br/>
              <w:t>-</w:t>
              <w:br/>
              <w:t>4</w:t>
              <w:br/>
              <w:t>9</w:t>
              <w:br/>
              <w:t>7</w:t>
              <w:br/>
              <w:t>1</w:t>
              <w:br/>
              <w:t>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Edge. Elle permet à un attaquant de provoquer une exécution de code arbitraire à distance.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arbitraire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BA7817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M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i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c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r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o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o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E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d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g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e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v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e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r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i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o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n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é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r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i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e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u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r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e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à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8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.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.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5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.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6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434FED8E" w14:textId="77777777" w:rsidR="00B33320" w:rsidRPr="00FE4439" w:rsidRDefault="009835C6" w:rsidP="009835C6">
      <w:pPr>
        <w:rPr>
          <w:rFonts w:ascii="Calibri" w:eastAsia="Times New Roman" w:hAnsi="Calibri" w:cs="Calibri"/>
          <w:color w:val="auto"/>
          <w:szCs w:val="22"/>
          <w:lang w:val="en-US" w:bidi="ar-SA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p w14:paraId="434250D2" w14:textId="36541014" w:rsidR="00F300C7" w:rsidRPr="00905C14" w:rsidRDefault="005A4159" w:rsidP="00905C14">
      <w:pPr>
        <w:spacing w:line="480" w:lineRule="auto"/>
        <w:ind w:left="400"/>
        <w:rPr>
          <w:rFonts w:ascii="Calibri" w:eastAsia="Times New Roman" w:hAnsi="Calibri" w:cs="Calibri"/>
          <w:color w:val="auto"/>
          <w:szCs w:val="22"/>
          <w:lang w:val="en-US" w:bidi="ar-SA"/>
        </w:rPr>
      </w:pPr>
      <w:r>
        <w:rPr>
          <w:rFonts w:ascii="Arial" w:hAnsi="Arial"/>
          <w:b w:val="0"/>
          <w:sz w:val="20"/>
        </w:rPr>
        <w:t>Mise à jour Microsoft Edge vers la version:</w:t>
      </w:r>
      <w:r>
        <w:br/>
      </w:r>
      <w:r>
        <w:rPr>
          <w:rFonts w:ascii="Wingdings" w:hAnsi="Wingdings"/>
          <w:sz w:val="22"/>
        </w:rPr>
        <w:t xml:space="preserve">     Ø </w:t>
      </w:r>
      <w:r>
        <w:rPr>
          <w:rFonts w:ascii="Arial" w:hAnsi="Arial"/>
          <w:b w:val="0"/>
          <w:sz w:val="20"/>
        </w:rPr>
        <w:t xml:space="preserve">Microsoft Edge </w:t>
      </w:r>
      <w:r>
        <w:rPr>
          <w:rFonts w:ascii="Arial" w:hAnsi="Arial"/>
          <w:b/>
          <w:sz w:val="20"/>
        </w:rPr>
        <w:t>138.0.3351.65</w:t>
      </w:r>
      <w:r>
        <w:rPr>
          <w:rFonts w:ascii="Arial" w:hAnsi="Arial"/>
          <w:b w:val="0"/>
          <w:sz w:val="20"/>
        </w:rPr>
        <w:t xml:space="preserve"> ou ultérieure</w:t>
      </w: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</w:t>
              <w:br/>
              <w:t>t</w:t>
              <w:br/>
              <w:t>t</w:t>
              <w:br/>
              <w:t>p</w:t>
              <w:br/>
              <w:t>s</w:t>
              <w:br/>
              <w:t>:</w:t>
              <w:br/>
              <w:t>/</w:t>
              <w:br/>
              <w:t>/</w:t>
              <w:br/>
              <w:t>m</w:t>
              <w:br/>
              <w:t>s</w:t>
              <w:br/>
              <w:t>r</w:t>
              <w:br/>
              <w:t>c</w:t>
              <w:br/>
              <w:t>.</w:t>
              <w:br/>
              <w:t>m</w:t>
              <w:br/>
              <w:t>i</w:t>
              <w:br/>
              <w:t>c</w:t>
              <w:br/>
              <w:t>r</w:t>
              <w:br/>
              <w:t>o</w:t>
              <w:br/>
              <w:t>s</w:t>
              <w:br/>
              <w:t>o</w:t>
              <w:br/>
              <w:t>f</w:t>
              <w:br/>
              <w:t>t</w:t>
              <w:br/>
              <w:t>.</w:t>
              <w:br/>
              <w:t>c</w:t>
              <w:br/>
              <w:t>o</w:t>
              <w:br/>
              <w:t>m</w:t>
              <w:br/>
              <w:t>/</w:t>
              <w:br/>
              <w:t>u</w:t>
              <w:br/>
              <w:t>p</w:t>
              <w:br/>
              <w:t>d</w:t>
              <w:br/>
              <w:t>a</w:t>
              <w:br/>
              <w:t>t</w:t>
              <w:br/>
              <w:t>e</w:t>
              <w:br/>
              <w:t>-</w:t>
              <w:br/>
              <w:t>g</w:t>
              <w:br/>
              <w:t>u</w:t>
              <w:br/>
              <w:t>i</w:t>
              <w:br/>
              <w:t>d</w:t>
              <w:br/>
              <w:t>e</w:t>
              <w:br/>
              <w:t>/</w:t>
              <w:br/>
              <w:t>v</w:t>
              <w:br/>
              <w:t>u</w:t>
              <w:br/>
              <w:t>l</w:t>
              <w:br/>
              <w:t>n</w:t>
              <w:br/>
              <w:t>e</w:t>
              <w:br/>
              <w:t>r</w:t>
              <w:br/>
              <w:t>a</w:t>
              <w:br/>
              <w:t>b</w:t>
              <w:br/>
              <w:t>i</w:t>
              <w:br/>
              <w:t>l</w:t>
              <w:br/>
              <w:t>i</w:t>
              <w:br/>
              <w:t>t</w:t>
              <w:br/>
              <w:t>y</w:t>
              <w:br/>
              <w:t>/</w:t>
              <w:br/>
              <w:t>C</w:t>
              <w:br/>
              <w:t>V</w:t>
              <w:br/>
              <w:t>E</w:t>
              <w:br/>
              <w:t>-</w:t>
              <w:br/>
              <w:t>2</w:t>
              <w:br/>
              <w:t>0</w:t>
              <w:br/>
              <w:t>2</w:t>
              <w:br/>
              <w:t>5</w:t>
              <w:br/>
              <w:t>-</w:t>
              <w:br/>
              <w:t>4</w:t>
              <w:br/>
              <w:t>9</w:t>
              <w:br/>
              <w:t>7</w:t>
              <w:br/>
              <w:t>1</w:t>
              <w:br/>
              <w:t>3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F997D" w14:textId="77777777" w:rsidR="00DD469C" w:rsidRDefault="00DD469C">
      <w:r>
        <w:separator/>
      </w:r>
    </w:p>
  </w:endnote>
  <w:endnote w:type="continuationSeparator" w:id="0">
    <w:p w14:paraId="5FFFE92B" w14:textId="77777777" w:rsidR="00DD469C" w:rsidRDefault="00DD469C">
      <w:r>
        <w:continuationSeparator/>
      </w:r>
    </w:p>
  </w:endnote>
  <w:endnote w:type="continuationNotice" w:id="1">
    <w:p w14:paraId="73EDD3C5" w14:textId="77777777" w:rsidR="00DD469C" w:rsidRDefault="00DD46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4596374D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2873A0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39824" w14:textId="77777777" w:rsidR="00DD469C" w:rsidRDefault="00DD469C">
      <w:r>
        <w:separator/>
      </w:r>
    </w:p>
  </w:footnote>
  <w:footnote w:type="continuationSeparator" w:id="0">
    <w:p w14:paraId="6C492D74" w14:textId="77777777" w:rsidR="00DD469C" w:rsidRDefault="00DD469C">
      <w:r>
        <w:continuationSeparator/>
      </w:r>
    </w:p>
  </w:footnote>
  <w:footnote w:type="continuationNotice" w:id="1">
    <w:p w14:paraId="13719258" w14:textId="77777777" w:rsidR="00DD469C" w:rsidRDefault="00DD46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24F9"/>
    <w:rsid w:val="00554A38"/>
    <w:rsid w:val="0055585A"/>
    <w:rsid w:val="005565C9"/>
    <w:rsid w:val="00557E02"/>
    <w:rsid w:val="00560DA8"/>
    <w:rsid w:val="0056562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178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134</cp:revision>
  <cp:lastPrinted>2024-11-28T12:27:00Z</cp:lastPrinted>
  <dcterms:created xsi:type="dcterms:W3CDTF">2024-11-14T00:44:00Z</dcterms:created>
  <dcterms:modified xsi:type="dcterms:W3CDTF">2025-03-18T15:48:00Z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