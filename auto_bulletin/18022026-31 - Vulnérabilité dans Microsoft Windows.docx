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Vulnérabilité dans Microsoft Windows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CVE-2026-26119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18/02/2026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CVE-2026-26119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Microsoft Windows. Elle permet à un attaquant de provoquer une élévation de privilèges.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Élévation de privilèges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NON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Windows Admin Center versions antérieures à </w:t>
            </w:r>
            <w:r>
              <w:rPr>
                <w:rFonts w:ascii="Arial" w:hAnsi="Arial"/>
                <w:b/>
                <w:sz w:val="20"/>
              </w:rPr>
              <w:t>2.6.4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Windows Admin Center </w:t>
            </w:r>
            <w:r>
              <w:rPr>
                <w:rFonts w:ascii="Arial" w:hAnsi="Arial"/>
                <w:b/>
                <w:sz w:val="20"/>
              </w:rPr>
              <w:t>2.6.4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https://msrc.microsoft.com/update-guide/vulnerability/CVE-2026-26119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