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Une Vulnérabilité e dans GNU InetUtils telnetd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CVE-2026-24061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26/01/2026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CVE-2026-24061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Une vulnérabilité zero-day a été découverte dans GNU InetUtils telnetd. Elle permet à un attaquant distant de contourner l'authentification pour se connecter avec des droits root.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9.8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Contournement de l’authentification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YES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1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GNU InetUtils de la  version </w:t>
            </w:r>
            <w:r>
              <w:rPr>
                <w:rFonts w:ascii="Arial" w:hAnsi="Arial"/>
                <w:b/>
                <w:sz w:val="20"/>
              </w:rPr>
              <w:t>1.9.3</w:t>
            </w:r>
            <w:r>
              <w:rPr>
                <w:rFonts w:ascii="Arial" w:hAnsi="Arial"/>
                <w:b w:val="0"/>
                <w:sz w:val="20"/>
              </w:rPr>
              <w:t xml:space="preserve"> jusqu’à la version </w:t>
            </w:r>
            <w:r>
              <w:rPr>
                <w:rFonts w:ascii="Arial" w:hAnsi="Arial"/>
                <w:b/>
                <w:sz w:val="20"/>
              </w:rPr>
              <w:t>2.7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GNU InetUtils vers la version: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GNU InetUtils </w:t>
            </w:r>
            <w:r>
              <w:rPr>
                <w:rFonts w:ascii="Arial" w:hAnsi="Arial"/>
                <w:b/>
                <w:sz w:val="20"/>
              </w:rPr>
              <w:t>2.7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https://nvd.nist.gov/vuln/detail/CVE-2026-24061</w:t>
              <w:br/>
              <w:t>https://www.openwall.com/lists/oss-security/2026/01/20/2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