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Multiples vulnérabilités dans Microsoft Edge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36" w:lineRule="auto" w:before="8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28"/>
              </w:rPr>
              <w:t>CVE-2026-0906</w:t>
            </w:r>
            <w:r>
              <w:br/>
            </w:r>
            <w:r>
              <w:rPr>
                <w:b/>
                <w:color w:val="FFFFFF"/>
                <w:sz w:val="28"/>
              </w:rPr>
              <w:t>CVE-2026-0905</w:t>
            </w:r>
            <w:r>
              <w:br/>
            </w:r>
            <w:r>
              <w:rPr>
                <w:b/>
                <w:color w:val="FFFFFF"/>
                <w:sz w:val="28"/>
              </w:rPr>
              <w:t>CVE-2026-0902</w:t>
            </w:r>
            <w:r>
              <w:br/>
            </w:r>
            <w:r>
              <w:rPr>
                <w:b/>
                <w:color w:val="FFFFFF"/>
                <w:sz w:val="28"/>
              </w:rPr>
              <w:t>CVE-2026-0899</w:t>
            </w:r>
            <w:r>
              <w:br/>
            </w:r>
            <w:r>
              <w:rPr>
                <w:b/>
                <w:color w:val="FFFFFF"/>
                <w:sz w:val="28"/>
              </w:rPr>
              <w:t>CVE-2026-0907</w:t>
            </w:r>
            <w:r>
              <w:br/>
            </w:r>
            <w:r>
              <w:rPr>
                <w:b/>
                <w:color w:val="FFFFFF"/>
                <w:sz w:val="28"/>
              </w:rPr>
              <w:t>CVE-2026-0903</w:t>
            </w:r>
            <w:r>
              <w:br/>
            </w:r>
            <w:r>
              <w:rPr>
                <w:b/>
                <w:color w:val="FFFFFF"/>
                <w:sz w:val="28"/>
              </w:rPr>
              <w:t>CVE-2026-0900</w:t>
            </w:r>
            <w:r>
              <w:br/>
            </w:r>
            <w:r>
              <w:rPr>
                <w:b/>
                <w:color w:val="FFFFFF"/>
                <w:sz w:val="28"/>
              </w:rPr>
              <w:t>CVE-2026-0908</w:t>
            </w:r>
            <w:r>
              <w:br/>
            </w:r>
            <w:r>
              <w:rPr>
                <w:b/>
                <w:color w:val="FFFFFF"/>
                <w:sz w:val="28"/>
              </w:rPr>
              <w:t>CVE-2026-21223</w:t>
            </w:r>
            <w:r>
              <w:br/>
            </w:r>
            <w:r>
              <w:rPr>
                <w:b/>
                <w:color w:val="FFFFFF"/>
                <w:sz w:val="28"/>
              </w:rPr>
              <w:t>CVE-2026-0901</w:t>
            </w:r>
            <w:r>
              <w:br/>
            </w:r>
            <w:r>
              <w:rPr>
                <w:b/>
                <w:color w:val="FFFFFF"/>
                <w:sz w:val="28"/>
              </w:rPr>
              <w:t>CVE-2026-0904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19/01/2026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CVE-2026-0906</w:t>
              <w:br/>
              <w:t>CVE-2026-0905</w:t>
              <w:br/>
              <w:t>CVE-2026-0902</w:t>
              <w:br/>
              <w:t>CVE-2026-0899</w:t>
              <w:br/>
              <w:t>CVE-2026-0907</w:t>
              <w:br/>
              <w:t>CVE-2026-0903</w:t>
              <w:br/>
              <w:t>CVE-2026-0900</w:t>
              <w:br/>
              <w:t>CVE-2026-0908</w:t>
              <w:br/>
              <w:t>CVE-2026-21223</w:t>
              <w:br/>
              <w:t>CVE-2026-0901</w:t>
              <w:br/>
              <w:t>CVE-2026-0904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Microsoft Edge. Elles permettent à un attaquant de provoquer un contournement de la politique de sécurité et un problème de sécurité non spécifié par l'éditeur.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5.1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Contournement de la politique de sécurité</w:t>
              <w:br/>
              <w:t>-</w:t>
              <w:br/>
              <w:t>Non spécifié par l'éditeur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15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Microsoft Edge versions antérieures à </w:t>
            </w:r>
            <w:r>
              <w:rPr>
                <w:rFonts w:ascii="Arial" w:hAnsi="Arial"/>
                <w:b/>
                <w:sz w:val="20"/>
              </w:rPr>
              <w:t>144.0.3719.82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Mettre à jour Microsoft Edge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Microsoft Edge </w:t>
            </w:r>
            <w:r>
              <w:rPr>
                <w:rFonts w:ascii="Arial" w:hAnsi="Arial"/>
                <w:b/>
                <w:sz w:val="20"/>
              </w:rPr>
              <w:t>144.0.3719.82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https://msrc.microsoft.com/update-guide/vulnerability/CVE-2026-0899</w:t>
              <w:br/>
              <w:t>https://msrc.microsoft.com/update-guide/vulnerability/CVE-2026-0900</w:t>
              <w:br/>
              <w:t>https://msrc.microsoft.com/update-guide/vulnerability/CVE-2026-0901</w:t>
              <w:br/>
              <w:t>https://msrc.microsoft.com/update-guide/vulnerability/CVE-2026-0902</w:t>
              <w:br/>
              <w:t>https://msrc.microsoft.com/update-guide/vulnerability/CVE-2026-0903</w:t>
              <w:br/>
              <w:t>https://msrc.microsoft.com/update-guide/vulnerability/CVE-2026-0904</w:t>
              <w:br/>
              <w:t>https://msrc.microsoft.com/update-guide/vulnerability/CVE-2026-0905</w:t>
              <w:br/>
              <w:t>https://msrc.microsoft.com/update-guide/vulnerability/CVE-2026-0906</w:t>
              <w:br/>
              <w:t>https://msrc.microsoft.com/update-guide/vulnerability/CVE-2026-0907</w:t>
              <w:br/>
              <w:t>https://msrc.microsoft.com/update-guide/vulnerability/CVE-2026-0908</w:t>
              <w:br/>
              <w:t>https://msrc.microsoft.com/update-guide/vulnerability/CVE-2026-21223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