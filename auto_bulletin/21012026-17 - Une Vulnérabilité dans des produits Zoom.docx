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Une Vulnérabilité dans des produits Zoom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CVE-2026-22844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21/01/2026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CVE-2026-22844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Une vulnérabilité a été découverte dans les produits Zoom. Elle permet à un attaquant d'exécuter du code à distance.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9.9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Exécution de code à distance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1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Zoom Node Meetings Hybrid (ZMH) MMR module versions antérieures à </w:t>
            </w:r>
            <w:r>
              <w:rPr>
                <w:rFonts w:ascii="Arial" w:hAnsi="Arial"/>
                <w:b/>
                <w:sz w:val="20"/>
              </w:rPr>
              <w:t>5.2.1716.0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Zoom Node Meeting Connector (MC) MMR module versions antérieures à </w:t>
            </w:r>
            <w:r>
              <w:rPr>
                <w:rFonts w:ascii="Arial" w:hAnsi="Arial"/>
                <w:b/>
                <w:sz w:val="20"/>
              </w:rPr>
              <w:t>5.2.1716.0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vers les versions: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Zoom Node Meetings Hybrid (ZMH) MMR module version </w:t>
            </w:r>
            <w:r>
              <w:rPr>
                <w:rFonts w:ascii="Arial" w:hAnsi="Arial"/>
                <w:b/>
                <w:sz w:val="20"/>
              </w:rPr>
              <w:t>5.2.1716.0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Zoom Node Meeting Connector (MC) MMR module version </w:t>
            </w:r>
            <w:r>
              <w:rPr>
                <w:rFonts w:ascii="Arial" w:hAnsi="Arial"/>
                <w:b/>
                <w:sz w:val="20"/>
              </w:rPr>
              <w:t>5.2.1716.0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https://www.zoom.com/en/trust/security-bulletin/zsb-26001/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